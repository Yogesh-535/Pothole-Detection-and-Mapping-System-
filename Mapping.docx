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8BC9" w14:textId="77777777" w:rsidR="006813F1" w:rsidRDefault="00155563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MAPPING </w:t>
      </w:r>
    </w:p>
    <w:p w14:paraId="3BC09143" w14:textId="77777777" w:rsidR="006813F1" w:rsidRDefault="006813F1">
      <w:pPr>
        <w:pStyle w:val="Standard"/>
      </w:pPr>
    </w:p>
    <w:p w14:paraId="659178C0" w14:textId="77777777" w:rsidR="006813F1" w:rsidRDefault="00155563">
      <w:pPr>
        <w:pStyle w:val="Standard"/>
      </w:pPr>
      <w:r>
        <w:t>sudo apt update</w:t>
      </w:r>
    </w:p>
    <w:p w14:paraId="18D24D8C" w14:textId="77777777" w:rsidR="006813F1" w:rsidRDefault="00155563">
      <w:pPr>
        <w:pStyle w:val="Standard"/>
      </w:pPr>
      <w:r>
        <w:t>source /opt/ros/jazzy/setup.bash</w:t>
      </w:r>
    </w:p>
    <w:p w14:paraId="56F5A7A2" w14:textId="77777777" w:rsidR="006813F1" w:rsidRDefault="00155563">
      <w:pPr>
        <w:pStyle w:val="Standard"/>
      </w:pPr>
      <w:r>
        <w:t>sudo apt install ros-jazzy-rplidar-ros</w:t>
      </w:r>
    </w:p>
    <w:p w14:paraId="292CDF66" w14:textId="77777777" w:rsidR="006813F1" w:rsidRDefault="006813F1">
      <w:pPr>
        <w:pStyle w:val="Standard"/>
      </w:pPr>
    </w:p>
    <w:p w14:paraId="398314F6" w14:textId="77777777" w:rsidR="006813F1" w:rsidRDefault="00155563">
      <w:pPr>
        <w:pStyle w:val="Standard"/>
      </w:pPr>
      <w:r>
        <w:t>source /opt/ros/jazzy/setup.bash</w:t>
      </w:r>
    </w:p>
    <w:p w14:paraId="74C7F117" w14:textId="77777777" w:rsidR="006813F1" w:rsidRDefault="00155563">
      <w:pPr>
        <w:pStyle w:val="Standard"/>
      </w:pPr>
      <w:r>
        <w:t>ls -la /dev/ttyUSB0</w:t>
      </w:r>
    </w:p>
    <w:p w14:paraId="3578E363" w14:textId="77777777" w:rsidR="006813F1" w:rsidRDefault="00155563">
      <w:pPr>
        <w:pStyle w:val="Standard"/>
      </w:pPr>
      <w:r>
        <w:t xml:space="preserve">ros2 launch rplidar_ros rplidar.launch.py </w:t>
      </w:r>
      <w:r>
        <w:t>serial_port:=/dev/ttyUSB0</w:t>
      </w:r>
    </w:p>
    <w:p w14:paraId="79B81352" w14:textId="77777777" w:rsidR="006813F1" w:rsidRDefault="006813F1">
      <w:pPr>
        <w:pStyle w:val="Standard"/>
      </w:pPr>
    </w:p>
    <w:p w14:paraId="25CA2022" w14:textId="77777777" w:rsidR="006813F1" w:rsidRDefault="00155563">
      <w:pPr>
        <w:pStyle w:val="Standard"/>
      </w:pPr>
      <w:r>
        <w:t>source /opt/ros/jazzy/setup.bash</w:t>
      </w:r>
    </w:p>
    <w:p w14:paraId="563F8F31" w14:textId="77777777" w:rsidR="006813F1" w:rsidRDefault="00155563">
      <w:pPr>
        <w:pStyle w:val="Standard"/>
      </w:pPr>
      <w:r>
        <w:t>source ~/ros2_ws/install/setup.bash</w:t>
      </w:r>
    </w:p>
    <w:p w14:paraId="5F6538A5" w14:textId="77777777" w:rsidR="006813F1" w:rsidRDefault="00155563">
      <w:pPr>
        <w:pStyle w:val="Standard"/>
      </w:pPr>
      <w:r>
        <w:t>source /opt/ros/jazzy/setup.bash</w:t>
      </w:r>
    </w:p>
    <w:p w14:paraId="493AF6B8" w14:textId="77777777" w:rsidR="006813F1" w:rsidRDefault="00155563">
      <w:pPr>
        <w:pStyle w:val="Standard"/>
      </w:pPr>
      <w:r>
        <w:t>ros2 pkg list | grep rf2o_laser_odometry</w:t>
      </w:r>
    </w:p>
    <w:p w14:paraId="7617D672" w14:textId="77777777" w:rsidR="006813F1" w:rsidRDefault="00155563">
      <w:pPr>
        <w:pStyle w:val="Standard"/>
      </w:pPr>
      <w:r>
        <w:t>ros2 launch rf2o_laser_odometry rf2o_laser_odometry.launch.py laser_scan_topic:=scan</w:t>
      </w:r>
    </w:p>
    <w:p w14:paraId="0B8AB8F2" w14:textId="77777777" w:rsidR="006813F1" w:rsidRDefault="006813F1">
      <w:pPr>
        <w:pStyle w:val="Standard"/>
      </w:pPr>
    </w:p>
    <w:p w14:paraId="63E5D42F" w14:textId="77777777" w:rsidR="006813F1" w:rsidRDefault="00155563">
      <w:pPr>
        <w:pStyle w:val="Standard"/>
      </w:pPr>
      <w:r>
        <w:t>source /opt/ros/jazzy/setup.bash</w:t>
      </w:r>
    </w:p>
    <w:p w14:paraId="0309F8BA" w14:textId="77777777" w:rsidR="006813F1" w:rsidRDefault="00155563">
      <w:pPr>
        <w:pStyle w:val="Standard"/>
      </w:pPr>
      <w:r>
        <w:t>ros2 run tf2_ros static_transform_publisher 0 0 0 0 0 0 odom base_link</w:t>
      </w:r>
    </w:p>
    <w:p w14:paraId="3097AF65" w14:textId="77777777" w:rsidR="006813F1" w:rsidRDefault="006813F1">
      <w:pPr>
        <w:pStyle w:val="Standard"/>
      </w:pPr>
    </w:p>
    <w:p w14:paraId="46307588" w14:textId="77777777" w:rsidR="006813F1" w:rsidRDefault="00155563">
      <w:pPr>
        <w:pStyle w:val="Standard"/>
      </w:pPr>
      <w:r>
        <w:t>source /opt/ros/jazzy/setup.bash</w:t>
      </w:r>
    </w:p>
    <w:p w14:paraId="4C19C9F5" w14:textId="77777777" w:rsidR="006813F1" w:rsidRDefault="00155563">
      <w:pPr>
        <w:pStyle w:val="Standard"/>
      </w:pPr>
      <w:r>
        <w:t>ros2 run tf2_ros static_transform_publisher 0 0 0 0 0 0 base_link laser</w:t>
      </w:r>
    </w:p>
    <w:p w14:paraId="146596E5" w14:textId="77777777" w:rsidR="006813F1" w:rsidRDefault="006813F1">
      <w:pPr>
        <w:pStyle w:val="Standard"/>
      </w:pPr>
    </w:p>
    <w:p w14:paraId="185A8F55" w14:textId="77777777" w:rsidR="006813F1" w:rsidRDefault="00155563">
      <w:pPr>
        <w:pStyle w:val="Standard"/>
      </w:pPr>
      <w:r>
        <w:t xml:space="preserve">source </w:t>
      </w:r>
      <w:r>
        <w:t>/opt/ros/jazzy/setup.bash</w:t>
      </w:r>
    </w:p>
    <w:p w14:paraId="653975EF" w14:textId="77777777" w:rsidR="006813F1" w:rsidRDefault="00155563">
      <w:pPr>
        <w:pStyle w:val="Standard"/>
      </w:pPr>
      <w:r>
        <w:t>ros2 launch turtlebot4_navigation slam.launch.py</w:t>
      </w:r>
    </w:p>
    <w:p w14:paraId="686E4BA8" w14:textId="77777777" w:rsidR="006813F1" w:rsidRDefault="006813F1">
      <w:pPr>
        <w:pStyle w:val="Standard"/>
      </w:pPr>
    </w:p>
    <w:p w14:paraId="6A595335" w14:textId="77777777" w:rsidR="006813F1" w:rsidRDefault="00155563">
      <w:pPr>
        <w:pStyle w:val="Standard"/>
      </w:pPr>
      <w:r>
        <w:t>source /opt/ros/jazzy/setup.bash</w:t>
      </w:r>
    </w:p>
    <w:p w14:paraId="7FD9F6A9" w14:textId="77777777" w:rsidR="006813F1" w:rsidRDefault="00155563">
      <w:pPr>
        <w:pStyle w:val="Standard"/>
      </w:pPr>
      <w:r>
        <w:t>ros2 run rviz2 rviz2</w:t>
      </w:r>
    </w:p>
    <w:p w14:paraId="67D8AC80" w14:textId="77777777" w:rsidR="006813F1" w:rsidRDefault="006813F1">
      <w:pPr>
        <w:pStyle w:val="Standard"/>
      </w:pPr>
    </w:p>
    <w:p w14:paraId="7E5E951F" w14:textId="77777777" w:rsidR="006813F1" w:rsidRDefault="00155563">
      <w:pPr>
        <w:pStyle w:val="Standard"/>
      </w:pPr>
      <w:r>
        <w:t>source /opt/ros/jazzy/setup.bash</w:t>
      </w:r>
    </w:p>
    <w:p w14:paraId="0D8BB250" w14:textId="36449C5A" w:rsidR="006813F1" w:rsidRDefault="00155563">
      <w:pPr>
        <w:pStyle w:val="Standard"/>
      </w:pPr>
      <w:r>
        <w:t xml:space="preserve">ros2 run nav2_map_server </w:t>
      </w:r>
      <w:proofErr w:type="spellStart"/>
      <w:r>
        <w:t>map_saver_cli</w:t>
      </w:r>
      <w:proofErr w:type="spellEnd"/>
      <w:r>
        <w:t xml:space="preserve"> -f my_map4</w:t>
      </w:r>
    </w:p>
    <w:p w14:paraId="434457D7" w14:textId="77777777" w:rsidR="006813F1" w:rsidRDefault="006813F1">
      <w:pPr>
        <w:pStyle w:val="Standard"/>
      </w:pPr>
    </w:p>
    <w:p w14:paraId="2FEAB676" w14:textId="77777777" w:rsidR="006813F1" w:rsidRDefault="00155563">
      <w:pPr>
        <w:pStyle w:val="Standard"/>
      </w:pPr>
      <w:r>
        <w:t>source /opt/ros/jazzy/setup.bash</w:t>
      </w:r>
    </w:p>
    <w:p w14:paraId="5A66A129" w14:textId="024D8149" w:rsidR="006813F1" w:rsidRDefault="00155563">
      <w:pPr>
        <w:pStyle w:val="Standard"/>
      </w:pPr>
      <w:r>
        <w:t xml:space="preserve">ros2 launch turtlebot4_navigation nav2.launch.py </w:t>
      </w:r>
      <w:proofErr w:type="spellStart"/>
      <w:r>
        <w:t>use_sim_</w:t>
      </w:r>
      <w:proofErr w:type="gramStart"/>
      <w:r>
        <w:t>time</w:t>
      </w:r>
      <w:proofErr w:type="spellEnd"/>
      <w:r>
        <w:t>:=</w:t>
      </w:r>
      <w:proofErr w:type="gramEnd"/>
      <w:r>
        <w:t xml:space="preserve">false </w:t>
      </w:r>
      <w:proofErr w:type="gramStart"/>
      <w:r>
        <w:t>map:=</w:t>
      </w:r>
      <w:proofErr w:type="gramEnd"/>
      <w:r>
        <w:t>~/my_map4</w:t>
      </w:r>
      <w:r>
        <w:t xml:space="preserve">.yaml </w:t>
      </w:r>
    </w:p>
    <w:p w14:paraId="2E4188FF" w14:textId="77777777" w:rsidR="006813F1" w:rsidRDefault="006813F1">
      <w:pPr>
        <w:pStyle w:val="Standard"/>
      </w:pPr>
    </w:p>
    <w:p w14:paraId="23317615" w14:textId="77777777" w:rsidR="006813F1" w:rsidRDefault="00155563">
      <w:pPr>
        <w:pStyle w:val="Standard"/>
      </w:pPr>
      <w:r>
        <w:t>source /opt/ros/jazzy/setup.bash</w:t>
      </w:r>
    </w:p>
    <w:p w14:paraId="3B8BB622" w14:textId="77777777" w:rsidR="006813F1" w:rsidRDefault="00155563">
      <w:pPr>
        <w:pStyle w:val="Standard"/>
      </w:pPr>
      <w:r>
        <w:t>ros2 launch nav2_bringup rviz_launch.py</w:t>
      </w:r>
    </w:p>
    <w:p w14:paraId="79D6FA29" w14:textId="77777777" w:rsidR="006813F1" w:rsidRDefault="006813F1">
      <w:pPr>
        <w:pStyle w:val="Standard"/>
      </w:pPr>
    </w:p>
    <w:p w14:paraId="3818D614" w14:textId="77777777" w:rsidR="00155563" w:rsidRDefault="00155563">
      <w:pPr>
        <w:pStyle w:val="Standard"/>
      </w:pPr>
    </w:p>
    <w:p w14:paraId="4747DF7F" w14:textId="7DA0598F" w:rsidR="006813F1" w:rsidRDefault="00155563">
      <w:pPr>
        <w:pStyle w:val="Standard"/>
      </w:pPr>
      <w:r>
        <w:t>source /opt/</w:t>
      </w:r>
      <w:proofErr w:type="spellStart"/>
      <w:r>
        <w:t>ros</w:t>
      </w:r>
      <w:proofErr w:type="spellEnd"/>
      <w:r>
        <w:t>/jazzy/</w:t>
      </w:r>
      <w:proofErr w:type="spellStart"/>
      <w:r>
        <w:t>setup.b</w:t>
      </w:r>
      <w:r>
        <w:t>ash</w:t>
      </w:r>
      <w:proofErr w:type="spellEnd"/>
      <w:r>
        <w:br/>
      </w:r>
      <w:proofErr w:type="spellStart"/>
      <w:r>
        <w:t>colcon</w:t>
      </w:r>
      <w:proofErr w:type="spellEnd"/>
      <w:r>
        <w:t xml:space="preserve"> </w:t>
      </w:r>
      <w:proofErr w:type="gramStart"/>
      <w:r>
        <w:t>build  --</w:t>
      </w:r>
      <w:proofErr w:type="gramEnd"/>
      <w:r>
        <w:t xml:space="preserve">packages-select </w:t>
      </w:r>
      <w:proofErr w:type="spellStart"/>
      <w:r>
        <w:t>arduino_bridge</w:t>
      </w:r>
      <w:proofErr w:type="spellEnd"/>
    </w:p>
    <w:p w14:paraId="2B55D47E" w14:textId="463BEB45" w:rsidR="006813F1" w:rsidRDefault="00155563">
      <w:pPr>
        <w:pStyle w:val="Standard"/>
      </w:pPr>
      <w:r>
        <w:t>source install/</w:t>
      </w:r>
      <w:proofErr w:type="spellStart"/>
      <w:r>
        <w:t>setup.bash</w:t>
      </w:r>
      <w:proofErr w:type="spellEnd"/>
    </w:p>
    <w:p w14:paraId="72BA244F" w14:textId="77777777" w:rsidR="00155563" w:rsidRDefault="00155563">
      <w:pPr>
        <w:pStyle w:val="Standard"/>
      </w:pPr>
      <w:r>
        <w:t xml:space="preserve">ros2 run </w:t>
      </w:r>
      <w:proofErr w:type="spellStart"/>
      <w:r>
        <w:t>arduino_bridge</w:t>
      </w:r>
      <w:proofErr w:type="spellEnd"/>
      <w:r>
        <w:t xml:space="preserve"> </w:t>
      </w:r>
      <w:proofErr w:type="spellStart"/>
      <w:r>
        <w:t>fake_odom</w:t>
      </w:r>
      <w:proofErr w:type="spellEnd"/>
    </w:p>
    <w:p w14:paraId="00B62608" w14:textId="77777777" w:rsidR="00155563" w:rsidRDefault="00155563">
      <w:pPr>
        <w:pStyle w:val="Standard"/>
      </w:pPr>
    </w:p>
    <w:p w14:paraId="66DDA146" w14:textId="77777777" w:rsidR="00155563" w:rsidRDefault="00155563" w:rsidP="00155563">
      <w:pPr>
        <w:pStyle w:val="Standard"/>
      </w:pPr>
      <w:r>
        <w:t>source /opt/</w:t>
      </w:r>
      <w:proofErr w:type="spellStart"/>
      <w:r>
        <w:t>ros</w:t>
      </w:r>
      <w:proofErr w:type="spellEnd"/>
      <w:r>
        <w:t>/jazzy/</w:t>
      </w:r>
      <w:proofErr w:type="spellStart"/>
      <w:r>
        <w:t>setup.bash</w:t>
      </w:r>
      <w:proofErr w:type="spellEnd"/>
      <w:r>
        <w:br/>
      </w:r>
      <w:proofErr w:type="spellStart"/>
      <w:r>
        <w:t>colcon</w:t>
      </w:r>
      <w:proofErr w:type="spellEnd"/>
      <w:r>
        <w:t xml:space="preserve"> </w:t>
      </w:r>
      <w:proofErr w:type="gramStart"/>
      <w:r>
        <w:t>build  --</w:t>
      </w:r>
      <w:proofErr w:type="gramEnd"/>
      <w:r>
        <w:t xml:space="preserve">packages-select </w:t>
      </w:r>
      <w:proofErr w:type="spellStart"/>
      <w:r>
        <w:t>arduino_bridge</w:t>
      </w:r>
      <w:proofErr w:type="spellEnd"/>
    </w:p>
    <w:p w14:paraId="5F80E640" w14:textId="77777777" w:rsidR="00155563" w:rsidRDefault="00155563" w:rsidP="00155563">
      <w:pPr>
        <w:pStyle w:val="Standard"/>
      </w:pPr>
      <w:r>
        <w:t>source install/</w:t>
      </w:r>
      <w:proofErr w:type="spellStart"/>
      <w:r>
        <w:t>setup.bash</w:t>
      </w:r>
      <w:proofErr w:type="spellEnd"/>
    </w:p>
    <w:p w14:paraId="1C3AB274" w14:textId="796100F7" w:rsidR="00155563" w:rsidRDefault="00155563">
      <w:pPr>
        <w:pStyle w:val="Standard"/>
      </w:pPr>
      <w:r>
        <w:t xml:space="preserve">ros2 run </w:t>
      </w:r>
      <w:proofErr w:type="spellStart"/>
      <w:r>
        <w:t>arduino_bridge</w:t>
      </w:r>
      <w:proofErr w:type="spellEnd"/>
      <w:r>
        <w:t xml:space="preserve"> </w:t>
      </w:r>
      <w:proofErr w:type="spellStart"/>
      <w:r>
        <w:t>arduino_bridge_node</w:t>
      </w:r>
      <w:proofErr w:type="spellEnd"/>
      <w:r>
        <w:t xml:space="preserve"> </w:t>
      </w:r>
    </w:p>
    <w:p w14:paraId="37AAED3F" w14:textId="77777777" w:rsidR="00155563" w:rsidRDefault="00155563">
      <w:pPr>
        <w:pStyle w:val="Standard"/>
      </w:pPr>
    </w:p>
    <w:p w14:paraId="7928B6B9" w14:textId="77777777" w:rsidR="00155563" w:rsidRDefault="00155563">
      <w:pPr>
        <w:pStyle w:val="Standard"/>
      </w:pPr>
    </w:p>
    <w:p w14:paraId="16C5B8F2" w14:textId="77777777" w:rsidR="006813F1" w:rsidRDefault="006813F1">
      <w:pPr>
        <w:pStyle w:val="Standard"/>
      </w:pPr>
    </w:p>
    <w:p w14:paraId="3A54E738" w14:textId="77777777" w:rsidR="006813F1" w:rsidRDefault="006813F1">
      <w:pPr>
        <w:pStyle w:val="Standard"/>
      </w:pPr>
    </w:p>
    <w:p w14:paraId="663717DF" w14:textId="77777777" w:rsidR="006813F1" w:rsidRDefault="006813F1">
      <w:pPr>
        <w:pStyle w:val="Standard"/>
      </w:pPr>
    </w:p>
    <w:p w14:paraId="6A9BBF9E" w14:textId="77777777" w:rsidR="006813F1" w:rsidRDefault="006813F1">
      <w:pPr>
        <w:pStyle w:val="Standard"/>
      </w:pPr>
    </w:p>
    <w:p w14:paraId="74130908" w14:textId="77777777" w:rsidR="006813F1" w:rsidRDefault="006813F1">
      <w:pPr>
        <w:pStyle w:val="Standard"/>
      </w:pPr>
    </w:p>
    <w:p w14:paraId="194E62AF" w14:textId="77777777" w:rsidR="006813F1" w:rsidRDefault="006813F1">
      <w:pPr>
        <w:pStyle w:val="Standard"/>
      </w:pPr>
    </w:p>
    <w:p w14:paraId="6F2C80E7" w14:textId="77777777" w:rsidR="006813F1" w:rsidRDefault="006813F1">
      <w:pPr>
        <w:pStyle w:val="Standard"/>
      </w:pPr>
    </w:p>
    <w:p w14:paraId="195A1A00" w14:textId="77777777" w:rsidR="006813F1" w:rsidRDefault="006813F1">
      <w:pPr>
        <w:pStyle w:val="Standard"/>
      </w:pPr>
    </w:p>
    <w:p w14:paraId="30A4440C" w14:textId="77777777" w:rsidR="006813F1" w:rsidRDefault="006813F1">
      <w:pPr>
        <w:pStyle w:val="Standard"/>
      </w:pPr>
    </w:p>
    <w:p w14:paraId="28D3563B" w14:textId="77777777" w:rsidR="006813F1" w:rsidRDefault="006813F1">
      <w:pPr>
        <w:pStyle w:val="Standard"/>
        <w:rPr>
          <w:color w:val="C9211E"/>
        </w:rPr>
      </w:pPr>
    </w:p>
    <w:sectPr w:rsidR="006813F1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37F0A" w14:textId="77777777" w:rsidR="00155563" w:rsidRDefault="00155563">
      <w:r>
        <w:separator/>
      </w:r>
    </w:p>
  </w:endnote>
  <w:endnote w:type="continuationSeparator" w:id="0">
    <w:p w14:paraId="6C90F336" w14:textId="77777777" w:rsidR="00155563" w:rsidRDefault="00155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719B6" w14:textId="77777777" w:rsidR="00155563" w:rsidRDefault="00155563">
      <w:r>
        <w:rPr>
          <w:color w:val="000000"/>
        </w:rPr>
        <w:separator/>
      </w:r>
    </w:p>
  </w:footnote>
  <w:footnote w:type="continuationSeparator" w:id="0">
    <w:p w14:paraId="46BEE0C7" w14:textId="77777777" w:rsidR="00155563" w:rsidRDefault="001555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813F1"/>
    <w:rsid w:val="00155563"/>
    <w:rsid w:val="005504D5"/>
    <w:rsid w:val="0068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E8DEE"/>
  <w15:docId w15:val="{81387BE5-9DD6-4AE3-8515-60F03CEF4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206</Words>
  <Characters>1180</Characters>
  <Application>Microsoft Office Word</Application>
  <DocSecurity>4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 Rajkumar</dc:creator>
  <cp:lastModifiedBy>Anu Rajkumar</cp:lastModifiedBy>
  <cp:revision>2</cp:revision>
  <dcterms:created xsi:type="dcterms:W3CDTF">2025-11-12T05:59:00Z</dcterms:created>
  <dcterms:modified xsi:type="dcterms:W3CDTF">2025-11-12T05:59:00Z</dcterms:modified>
</cp:coreProperties>
</file>